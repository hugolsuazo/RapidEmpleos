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3BF" w:rsidRPr="0086678C" w:rsidRDefault="00AA3E31" w:rsidP="007D5AC1">
      <w:pPr>
        <w:rPr>
          <w:lang w:val="en-US"/>
        </w:rPr>
      </w:pPr>
      <w:r>
        <w:rPr>
          <w:noProof/>
          <w:lang w:val="es-HN" w:eastAsia="es-HN"/>
        </w:rPr>
        <mc:AlternateContent>
          <mc:Choice Requires="wps">
            <w:drawing>
              <wp:anchor distT="36576" distB="36576" distL="36576" distR="36576" simplePos="0" relativeHeight="251646976" behindDoc="0" locked="0" layoutInCell="1" allowOverlap="1" wp14:anchorId="3F248F8F" wp14:editId="78A43850">
                <wp:simplePos x="0" y="0"/>
                <wp:positionH relativeFrom="margin">
                  <wp:posOffset>233989</wp:posOffset>
                </wp:positionH>
                <wp:positionV relativeFrom="page">
                  <wp:posOffset>930669</wp:posOffset>
                </wp:positionV>
                <wp:extent cx="5855335" cy="848497"/>
                <wp:effectExtent l="0" t="0" r="0" b="889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5335" cy="8484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F6FD5" w:rsidRPr="002C1558" w:rsidRDefault="00AA3E31" w:rsidP="002C1558">
                            <w:pPr>
                              <w:rPr>
                                <w:rStyle w:val="nfasis"/>
                                <w:b/>
                                <w:sz w:val="72"/>
                                <w:lang w:val="es-H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C1558">
                              <w:rPr>
                                <w:rStyle w:val="nfasis"/>
                                <w:b/>
                                <w:color w:val="4BACC6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PLAN DE PROYECTO </w:t>
                            </w:r>
                            <w:r w:rsidRPr="002C1558">
                              <w:rPr>
                                <w:rStyle w:val="nfasis"/>
                                <w:b/>
                                <w:sz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WEB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248F8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8.4pt;margin-top:73.3pt;width:461.05pt;height:66.8pt;z-index:251646976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" filled="f" fillcolor="#fffffe" stroked="f" strokecolor="#212120" insetpen="t">
                <v:textbox inset="2.88pt,2.88pt,2.88pt,2.88pt">
                  <w:txbxContent>
                    <w:p w:rsidR="004F6FD5" w:rsidRPr="002C1558" w:rsidRDefault="00AA3E31" w:rsidP="002C1558">
                      <w:pPr>
                        <w:rPr>
                          <w:rStyle w:val="nfasis"/>
                          <w:b/>
                          <w:sz w:val="72"/>
                          <w:lang w:val="es-H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C1558">
                        <w:rPr>
                          <w:rStyle w:val="nfasis"/>
                          <w:b/>
                          <w:color w:val="4BACC6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PLAN DE PROYECTO </w:t>
                      </w:r>
                      <w:r w:rsidRPr="002C1558">
                        <w:rPr>
                          <w:rStyle w:val="nfasis"/>
                          <w:b/>
                          <w:sz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WEB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07183">
        <w:rPr>
          <w:noProof/>
          <w:lang w:val="es-HN" w:eastAsia="es-HN"/>
        </w:rPr>
        <w:drawing>
          <wp:anchor distT="0" distB="0" distL="114300" distR="114300" simplePos="0" relativeHeight="251663360" behindDoc="1" locked="0" layoutInCell="1" allowOverlap="1" wp14:anchorId="28BA1D87" wp14:editId="070B986B">
            <wp:simplePos x="0" y="0"/>
            <wp:positionH relativeFrom="column">
              <wp:posOffset>-1294936</wp:posOffset>
            </wp:positionH>
            <wp:positionV relativeFrom="paragraph">
              <wp:posOffset>-935184</wp:posOffset>
            </wp:positionV>
            <wp:extent cx="7825732" cy="11081358"/>
            <wp:effectExtent l="0" t="0" r="4445" b="635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732" cy="1108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F0441F">
      <w:pPr>
        <w:tabs>
          <w:tab w:val="left" w:pos="3153"/>
        </w:tabs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4A73BF">
      <w:pPr>
        <w:pStyle w:val="My"/>
        <w:jc w:val="right"/>
        <w:rPr>
          <w:rStyle w:val="sowc"/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674753" w:rsidRPr="0086678C" w:rsidRDefault="00674753" w:rsidP="007D5AC1">
      <w:pPr>
        <w:rPr>
          <w:lang w:val="en-US"/>
        </w:rPr>
      </w:pPr>
    </w:p>
    <w:p w:rsidR="00F0441F" w:rsidRPr="0086678C" w:rsidRDefault="000D3E47" w:rsidP="007D5AC1">
      <w:pPr>
        <w:rPr>
          <w:lang w:val="en-US"/>
        </w:rPr>
      </w:pPr>
      <w:r>
        <w:rPr>
          <w:noProof/>
          <w:lang w:val="es-HN" w:eastAsia="es-HN"/>
        </w:rPr>
        <w:lastRenderedPageBreak/>
        <w:drawing>
          <wp:anchor distT="0" distB="0" distL="114300" distR="114300" simplePos="0" relativeHeight="251677696" behindDoc="0" locked="0" layoutInCell="1" allowOverlap="1" wp14:anchorId="30ACE86D" wp14:editId="745D6321">
            <wp:simplePos x="0" y="0"/>
            <wp:positionH relativeFrom="column">
              <wp:posOffset>1588770</wp:posOffset>
            </wp:positionH>
            <wp:positionV relativeFrom="paragraph">
              <wp:posOffset>196215</wp:posOffset>
            </wp:positionV>
            <wp:extent cx="2082800" cy="1218565"/>
            <wp:effectExtent l="0" t="0" r="0" b="635"/>
            <wp:wrapTopAndBottom/>
            <wp:docPr id="9" name="Imagen 9" descr="Daniel Chavarria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niel Chavarria on Beha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32" r="2657" b="10501"/>
                    <a:stretch/>
                  </pic:blipFill>
                  <pic:spPr bwMode="auto">
                    <a:xfrm>
                      <a:off x="0" y="0"/>
                      <a:ext cx="208280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41F" w:rsidRPr="0086678C" w:rsidRDefault="00F0441F" w:rsidP="007D5AC1">
      <w:pPr>
        <w:rPr>
          <w:lang w:val="en-US"/>
        </w:rPr>
      </w:pPr>
    </w:p>
    <w:p w:rsidR="00F0441F" w:rsidRPr="00D94BB2" w:rsidRDefault="006828EA" w:rsidP="000D3E47">
      <w:pPr>
        <w:jc w:val="center"/>
        <w:rPr>
          <w:rFonts w:cs="Arial"/>
          <w:b/>
          <w:lang w:val="es-HN"/>
        </w:rPr>
      </w:pPr>
      <w:r w:rsidRPr="00D94BB2">
        <w:rPr>
          <w:rFonts w:cs="Arial"/>
          <w:b/>
          <w:lang w:val="es-HN"/>
        </w:rPr>
        <w:t>PREFIL DE PROPUESTA WEB</w:t>
      </w:r>
    </w:p>
    <w:p w:rsidR="00F0441F" w:rsidRPr="00D94BB2" w:rsidRDefault="00F0441F" w:rsidP="007D5AC1">
      <w:pPr>
        <w:rPr>
          <w:rFonts w:cs="Arial"/>
          <w:lang w:val="es-HN"/>
        </w:rPr>
      </w:pPr>
    </w:p>
    <w:p w:rsidR="00F0441F" w:rsidRPr="00D94BB2" w:rsidRDefault="00946C06" w:rsidP="005D5995">
      <w:pPr>
        <w:jc w:val="center"/>
        <w:rPr>
          <w:rFonts w:cs="Arial"/>
          <w:b/>
          <w:lang w:val="es-HN"/>
        </w:rPr>
      </w:pPr>
      <w:r>
        <w:rPr>
          <w:rFonts w:cs="Arial"/>
          <w:b/>
          <w:lang w:val="es-HN"/>
        </w:rPr>
        <w:t>PROYECTO WEB</w:t>
      </w:r>
    </w:p>
    <w:p w:rsidR="00F0441F" w:rsidRPr="00D94BB2" w:rsidRDefault="00F0441F" w:rsidP="007D5AC1">
      <w:pPr>
        <w:rPr>
          <w:rFonts w:cs="Arial"/>
          <w:lang w:val="es-HN"/>
        </w:rPr>
      </w:pPr>
    </w:p>
    <w:p w:rsidR="00F0441F" w:rsidRPr="00D94BB2" w:rsidRDefault="00F0441F" w:rsidP="007D5AC1">
      <w:pPr>
        <w:rPr>
          <w:rFonts w:cs="Arial"/>
          <w:lang w:val="es-HN"/>
        </w:rPr>
      </w:pPr>
    </w:p>
    <w:p w:rsidR="00BE34C5" w:rsidRPr="00D94BB2" w:rsidRDefault="000D3E47" w:rsidP="002C49B1">
      <w:pPr>
        <w:jc w:val="center"/>
        <w:rPr>
          <w:rFonts w:cs="Arial"/>
          <w:lang w:val="es-HN"/>
        </w:rPr>
      </w:pPr>
      <w:r w:rsidRPr="00D94BB2">
        <w:rPr>
          <w:rFonts w:cs="Arial"/>
          <w:lang w:val="es-HN"/>
        </w:rPr>
        <w:t>F</w:t>
      </w:r>
      <w:r w:rsidRPr="00D94BB2">
        <w:rPr>
          <w:rFonts w:cs="Arial"/>
        </w:rPr>
        <w:t>otografía del diseñador web</w:t>
      </w:r>
    </w:p>
    <w:p w:rsidR="00BE34C5" w:rsidRPr="00D94BB2" w:rsidRDefault="00BE34C5" w:rsidP="007D5AC1">
      <w:pPr>
        <w:rPr>
          <w:rFonts w:cs="Arial"/>
          <w:lang w:val="es-HN"/>
        </w:rPr>
      </w:pPr>
    </w:p>
    <w:p w:rsidR="00BE34C5" w:rsidRPr="00D94BB2" w:rsidRDefault="000D3E47" w:rsidP="002C49B1">
      <w:pPr>
        <w:spacing w:line="240" w:lineRule="auto"/>
        <w:jc w:val="center"/>
        <w:rPr>
          <w:rFonts w:cs="Arial"/>
          <w:b/>
        </w:rPr>
      </w:pPr>
      <w:r w:rsidRPr="00D94BB2">
        <w:rPr>
          <w:rFonts w:cs="Arial"/>
          <w:b/>
          <w:lang w:val="es-HN"/>
        </w:rPr>
        <w:t>D</w:t>
      </w:r>
      <w:r w:rsidRPr="00D94BB2">
        <w:rPr>
          <w:rFonts w:cs="Arial"/>
          <w:b/>
        </w:rPr>
        <w:t>atos Generales</w:t>
      </w:r>
    </w:p>
    <w:p w:rsidR="000D3E47" w:rsidRPr="00D94BB2" w:rsidRDefault="000D3E47" w:rsidP="002C49B1">
      <w:pPr>
        <w:spacing w:line="240" w:lineRule="auto"/>
        <w:rPr>
          <w:rFonts w:cs="Arial"/>
          <w:lang w:val="es-HN"/>
        </w:rPr>
      </w:pPr>
      <w:r w:rsidRPr="00D94BB2">
        <w:rPr>
          <w:rFonts w:cs="Arial"/>
          <w:lang w:val="es-HN"/>
        </w:rPr>
        <w:t>_________________________________________________________</w:t>
      </w:r>
    </w:p>
    <w:p w:rsidR="00F0441F" w:rsidRPr="00D94BB2" w:rsidRDefault="00F0441F" w:rsidP="007D5AC1">
      <w:pPr>
        <w:rPr>
          <w:rFonts w:cs="Arial"/>
          <w:lang w:val="es-HN"/>
        </w:rPr>
      </w:pPr>
    </w:p>
    <w:p w:rsidR="000D3E47" w:rsidRPr="00D94BB2" w:rsidRDefault="000D3E47" w:rsidP="007D5AC1">
      <w:pPr>
        <w:rPr>
          <w:rFonts w:cs="Arial"/>
        </w:rPr>
      </w:pPr>
      <w:r w:rsidRPr="00D94BB2">
        <w:rPr>
          <w:rFonts w:cs="Arial"/>
          <w:lang w:val="es-HN"/>
        </w:rPr>
        <w:t>N</w:t>
      </w:r>
      <w:r w:rsidRPr="00D94BB2">
        <w:rPr>
          <w:rFonts w:cs="Arial"/>
        </w:rPr>
        <w:t xml:space="preserve">ombre del alumno (a): </w:t>
      </w:r>
      <w:r w:rsidRPr="00D94BB2">
        <w:rPr>
          <w:rFonts w:cs="Arial"/>
          <w:lang w:val="es-HN"/>
        </w:rPr>
        <w:t>Jonathan Mauricio Dominguez Hernandez</w:t>
      </w:r>
      <w:r w:rsidRPr="00D94BB2">
        <w:rPr>
          <w:rFonts w:cs="Arial"/>
        </w:rPr>
        <w:t xml:space="preserve"> </w:t>
      </w:r>
    </w:p>
    <w:p w:rsidR="000D3E47" w:rsidRPr="00D94BB2" w:rsidRDefault="000D3E47" w:rsidP="007D5AC1">
      <w:pPr>
        <w:rPr>
          <w:rFonts w:cs="Arial"/>
        </w:rPr>
      </w:pPr>
      <w:r w:rsidRPr="00D94BB2">
        <w:rPr>
          <w:rFonts w:cs="Arial"/>
        </w:rPr>
        <w:t xml:space="preserve">Cuenta: </w:t>
      </w:r>
      <w:r w:rsidR="00674753">
        <w:rPr>
          <w:rFonts w:cs="Arial"/>
          <w:lang w:val="es-HN"/>
        </w:rPr>
        <w:t>2020-1008-0159</w:t>
      </w:r>
    </w:p>
    <w:p w:rsidR="000D3E47" w:rsidRPr="00D94BB2" w:rsidRDefault="000D3E47" w:rsidP="007D5AC1">
      <w:pPr>
        <w:rPr>
          <w:rFonts w:cs="Arial"/>
        </w:rPr>
      </w:pPr>
      <w:r w:rsidRPr="00D94BB2">
        <w:rPr>
          <w:rFonts w:cs="Arial"/>
        </w:rPr>
        <w:t xml:space="preserve">Correo: </w:t>
      </w:r>
      <w:r w:rsidRPr="00D94BB2">
        <w:rPr>
          <w:rFonts w:cs="Arial"/>
          <w:lang w:val="es-HN"/>
        </w:rPr>
        <w:t>2002dominguezhernandez@gmail.com</w:t>
      </w:r>
      <w:hyperlink r:id="rId10" w:history="1"/>
      <w:r w:rsidRPr="00D94BB2">
        <w:rPr>
          <w:rFonts w:cs="Arial"/>
        </w:rPr>
        <w:t xml:space="preserve"> </w:t>
      </w:r>
    </w:p>
    <w:p w:rsidR="000D3E47" w:rsidRPr="00D94BB2" w:rsidRDefault="000D3E47" w:rsidP="007D5AC1">
      <w:pPr>
        <w:rPr>
          <w:rFonts w:cs="Arial"/>
          <w:lang w:val="es-HN"/>
        </w:rPr>
      </w:pPr>
      <w:r w:rsidRPr="00D94BB2">
        <w:rPr>
          <w:rFonts w:cs="Arial"/>
        </w:rPr>
        <w:t>Alias de diseñador web: @</w:t>
      </w:r>
      <w:r w:rsidR="00674753" w:rsidRPr="00D94BB2">
        <w:rPr>
          <w:rFonts w:cs="Arial"/>
          <w:lang w:val="es-HN"/>
        </w:rPr>
        <w:t>Jonathan</w:t>
      </w:r>
    </w:p>
    <w:p w:rsidR="00F0441F" w:rsidRPr="00D94BB2" w:rsidRDefault="000D3E47" w:rsidP="007D5AC1">
      <w:pPr>
        <w:rPr>
          <w:rFonts w:cs="Arial"/>
          <w:lang w:val="es-HN"/>
        </w:rPr>
      </w:pPr>
      <w:r w:rsidRPr="00D94BB2">
        <w:rPr>
          <w:rFonts w:cs="Arial"/>
        </w:rPr>
        <w:t xml:space="preserve">Celular: </w:t>
      </w:r>
      <w:r w:rsidR="002C49B1" w:rsidRPr="00D94BB2">
        <w:rPr>
          <w:rFonts w:cs="Arial"/>
          <w:lang w:val="es-HN"/>
        </w:rPr>
        <w:t>99241072</w:t>
      </w:r>
    </w:p>
    <w:p w:rsidR="000D3E47" w:rsidRPr="00D94BB2" w:rsidRDefault="000D3E47" w:rsidP="007D5AC1">
      <w:pPr>
        <w:rPr>
          <w:rFonts w:cs="Arial"/>
        </w:rPr>
      </w:pPr>
    </w:p>
    <w:p w:rsidR="005523AA" w:rsidRPr="00D94BB2" w:rsidRDefault="005523AA" w:rsidP="005523AA">
      <w:pPr>
        <w:rPr>
          <w:rFonts w:cs="Arial"/>
        </w:rPr>
      </w:pPr>
      <w:r w:rsidRPr="00D94BB2">
        <w:rPr>
          <w:rFonts w:cs="Arial"/>
          <w:lang w:val="es-HN"/>
        </w:rPr>
        <w:t>N</w:t>
      </w:r>
      <w:r w:rsidRPr="00D94BB2">
        <w:rPr>
          <w:rFonts w:cs="Arial"/>
        </w:rPr>
        <w:t xml:space="preserve">ombre del alumno (a): </w:t>
      </w:r>
      <w:r>
        <w:rPr>
          <w:rFonts w:cs="Arial"/>
        </w:rPr>
        <w:t>Hugo Gabriel Suazo Ramirez</w:t>
      </w:r>
    </w:p>
    <w:p w:rsidR="005523AA" w:rsidRPr="00D94BB2" w:rsidRDefault="005523AA" w:rsidP="005523AA">
      <w:pPr>
        <w:rPr>
          <w:rFonts w:cs="Arial"/>
        </w:rPr>
      </w:pPr>
      <w:r w:rsidRPr="00D94BB2">
        <w:rPr>
          <w:rFonts w:cs="Arial"/>
        </w:rPr>
        <w:t xml:space="preserve">Cuenta: </w:t>
      </w:r>
      <w:r>
        <w:rPr>
          <w:rFonts w:cs="Arial"/>
        </w:rPr>
        <w:t>251052020</w:t>
      </w:r>
    </w:p>
    <w:p w:rsidR="005523AA" w:rsidRPr="00D94BB2" w:rsidRDefault="005523AA" w:rsidP="005523AA">
      <w:pPr>
        <w:rPr>
          <w:rFonts w:cs="Arial"/>
        </w:rPr>
      </w:pPr>
      <w:r w:rsidRPr="00D94BB2">
        <w:rPr>
          <w:rFonts w:cs="Arial"/>
        </w:rPr>
        <w:t xml:space="preserve">Correo: </w:t>
      </w:r>
      <w:r w:rsidRPr="005523AA">
        <w:rPr>
          <w:rFonts w:cs="Arial"/>
        </w:rPr>
        <w:t>Hugolsuazo@hotmail.com</w:t>
      </w:r>
    </w:p>
    <w:p w:rsidR="005523AA" w:rsidRPr="005523AA" w:rsidRDefault="005523AA" w:rsidP="005523AA">
      <w:pPr>
        <w:rPr>
          <w:rFonts w:cs="Arial"/>
          <w:u w:val="single"/>
          <w:lang w:val="es-HN"/>
        </w:rPr>
      </w:pPr>
      <w:r w:rsidRPr="00D94BB2">
        <w:rPr>
          <w:rFonts w:cs="Arial"/>
        </w:rPr>
        <w:t>Alias de diseñador web: @</w:t>
      </w:r>
      <w:r>
        <w:rPr>
          <w:rFonts w:cs="Arial"/>
          <w:lang w:val="es-HN"/>
        </w:rPr>
        <w:t>Hugo</w:t>
      </w:r>
    </w:p>
    <w:p w:rsidR="005523AA" w:rsidRDefault="005523AA" w:rsidP="005523AA">
      <w:pPr>
        <w:rPr>
          <w:rFonts w:cs="Arial"/>
        </w:rPr>
      </w:pPr>
      <w:r w:rsidRPr="00D94BB2">
        <w:rPr>
          <w:rFonts w:cs="Arial"/>
        </w:rPr>
        <w:t xml:space="preserve">Celular: </w:t>
      </w:r>
      <w:r w:rsidRPr="005523AA">
        <w:rPr>
          <w:rFonts w:cs="Arial"/>
        </w:rPr>
        <w:t xml:space="preserve">8784-8316 </w:t>
      </w:r>
    </w:p>
    <w:p w:rsidR="002E74C6" w:rsidRPr="005523AA" w:rsidRDefault="002E74C6" w:rsidP="005523AA">
      <w:pPr>
        <w:rPr>
          <w:rFonts w:cs="Arial"/>
        </w:rPr>
      </w:pPr>
    </w:p>
    <w:p w:rsidR="002E74C6" w:rsidRPr="002E74C6" w:rsidRDefault="002E74C6" w:rsidP="002E74C6">
      <w:pPr>
        <w:rPr>
          <w:rFonts w:cs="Arial"/>
          <w:lang w:val="es-HN"/>
        </w:rPr>
      </w:pPr>
      <w:r w:rsidRPr="00D94BB2">
        <w:rPr>
          <w:rFonts w:cs="Arial"/>
          <w:lang w:val="es-HN"/>
        </w:rPr>
        <w:t>N</w:t>
      </w:r>
      <w:r w:rsidRPr="00D94BB2">
        <w:rPr>
          <w:rFonts w:cs="Arial"/>
        </w:rPr>
        <w:t xml:space="preserve">ombre del alumno (a): </w:t>
      </w:r>
      <w:r>
        <w:rPr>
          <w:rFonts w:cs="Arial"/>
          <w:lang w:val="es-HN"/>
        </w:rPr>
        <w:t>Axel Cárcamo</w:t>
      </w:r>
    </w:p>
    <w:p w:rsidR="002E74C6" w:rsidRPr="00D94BB2" w:rsidRDefault="002E74C6" w:rsidP="002E74C6">
      <w:pPr>
        <w:rPr>
          <w:rFonts w:cs="Arial"/>
        </w:rPr>
      </w:pPr>
      <w:r w:rsidRPr="00D94BB2">
        <w:rPr>
          <w:rFonts w:cs="Arial"/>
        </w:rPr>
        <w:t xml:space="preserve">Cuenta: </w:t>
      </w:r>
      <w:r>
        <w:rPr>
          <w:rFonts w:cs="Arial"/>
        </w:rPr>
        <w:t>251052020</w:t>
      </w:r>
    </w:p>
    <w:p w:rsidR="002E74C6" w:rsidRPr="00D94BB2" w:rsidRDefault="002E74C6" w:rsidP="002E74C6">
      <w:pPr>
        <w:rPr>
          <w:rFonts w:cs="Arial"/>
        </w:rPr>
      </w:pPr>
      <w:r w:rsidRPr="00D94BB2">
        <w:rPr>
          <w:rFonts w:cs="Arial"/>
        </w:rPr>
        <w:t xml:space="preserve">Correo: </w:t>
      </w:r>
      <w:proofErr w:type="spellStart"/>
      <w:r>
        <w:rPr>
          <w:rFonts w:cs="Arial"/>
          <w:lang w:val="es-HN"/>
        </w:rPr>
        <w:t>carcamo</w:t>
      </w:r>
      <w:proofErr w:type="spellEnd"/>
      <w:r w:rsidRPr="005523AA">
        <w:rPr>
          <w:rFonts w:cs="Arial"/>
        </w:rPr>
        <w:t>@hotmail.com</w:t>
      </w:r>
    </w:p>
    <w:p w:rsidR="002E74C6" w:rsidRPr="005523AA" w:rsidRDefault="002E74C6" w:rsidP="002E74C6">
      <w:pPr>
        <w:rPr>
          <w:rFonts w:cs="Arial"/>
          <w:u w:val="single"/>
          <w:lang w:val="es-HN"/>
        </w:rPr>
      </w:pPr>
      <w:r w:rsidRPr="00D94BB2">
        <w:rPr>
          <w:rFonts w:cs="Arial"/>
        </w:rPr>
        <w:t>Alias de diseñador web: @</w:t>
      </w:r>
      <w:proofErr w:type="spellStart"/>
      <w:r>
        <w:rPr>
          <w:rFonts w:cs="Arial"/>
          <w:lang w:val="es-HN"/>
        </w:rPr>
        <w:t>carcamo</w:t>
      </w:r>
      <w:proofErr w:type="spellEnd"/>
    </w:p>
    <w:p w:rsidR="002E74C6" w:rsidRPr="005523AA" w:rsidRDefault="002E74C6" w:rsidP="002E74C6">
      <w:pPr>
        <w:rPr>
          <w:rFonts w:cs="Arial"/>
        </w:rPr>
      </w:pPr>
      <w:r w:rsidRPr="00D94BB2">
        <w:rPr>
          <w:rFonts w:cs="Arial"/>
        </w:rPr>
        <w:t xml:space="preserve">Celular: </w:t>
      </w:r>
      <w:r w:rsidRPr="005523AA">
        <w:rPr>
          <w:rFonts w:cs="Arial"/>
        </w:rPr>
        <w:t xml:space="preserve">8784-8316 </w:t>
      </w:r>
    </w:p>
    <w:p w:rsidR="00AB5DA2" w:rsidRPr="00077214" w:rsidRDefault="00AB5DA2" w:rsidP="00077214">
      <w:pPr>
        <w:tabs>
          <w:tab w:val="left" w:pos="3300"/>
        </w:tabs>
        <w:rPr>
          <w:b/>
          <w:lang w:val="es-HN"/>
        </w:rPr>
      </w:pPr>
      <w:bookmarkStart w:id="0" w:name="_GoBack"/>
      <w:bookmarkEnd w:id="0"/>
    </w:p>
    <w:sectPr w:rsidR="00AB5DA2" w:rsidRPr="00077214" w:rsidSect="00AA3E31">
      <w:headerReference w:type="default" r:id="rId11"/>
      <w:footerReference w:type="even" r:id="rId12"/>
      <w:footerReference w:type="default" r:id="rId13"/>
      <w:pgSz w:w="11906" w:h="16838"/>
      <w:pgMar w:top="1417" w:right="1701" w:bottom="1417" w:left="1701" w:header="708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41E0" w:rsidRDefault="002841E0">
      <w:r>
        <w:separator/>
      </w:r>
    </w:p>
  </w:endnote>
  <w:endnote w:type="continuationSeparator" w:id="0">
    <w:p w:rsidR="002841E0" w:rsidRDefault="00284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00AA" w:rsidRDefault="00D426DE">
    <w:pPr>
      <w:pStyle w:val="Piedepgina"/>
    </w:pPr>
    <w:r>
      <w:rPr>
        <w:rFonts w:ascii="Verdana" w:hAnsi="Verdana"/>
        <w:noProof/>
        <w:lang w:val="es-HN" w:eastAsia="es-HN"/>
      </w:rPr>
      <w:drawing>
        <wp:inline distT="0" distB="0" distL="0" distR="0">
          <wp:extent cx="7543800" cy="2533650"/>
          <wp:effectExtent l="0" t="0" r="0" b="0"/>
          <wp:docPr id="1" name="Picture 1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2533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Verdana" w:hAnsi="Verdana"/>
        <w:noProof/>
        <w:lang w:val="es-HN" w:eastAsia="es-HN"/>
      </w:rPr>
      <w:drawing>
        <wp:inline distT="0" distB="0" distL="0" distR="0">
          <wp:extent cx="7448550" cy="7486650"/>
          <wp:effectExtent l="0" t="0" r="0" b="0"/>
          <wp:docPr id="2" name="Picture 2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48550" cy="7486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Verdana" w:hAnsi="Verdana"/>
        <w:noProof/>
        <w:lang w:val="en-US"/>
      </w:rPr>
      <w:id w:val="-1109504854"/>
      <w:docPartObj>
        <w:docPartGallery w:val="Page Numbers (Bottom of Page)"/>
        <w:docPartUnique/>
      </w:docPartObj>
    </w:sdtPr>
    <w:sdtEndPr/>
    <w:sdtContent>
      <w:p w:rsidR="002D2E2F" w:rsidRPr="00B3059B" w:rsidRDefault="000D3E47" w:rsidP="00AA3E31">
        <w:pPr>
          <w:pStyle w:val="Piedepgina"/>
          <w:tabs>
            <w:tab w:val="clear" w:pos="4677"/>
            <w:tab w:val="center" w:pos="2160"/>
          </w:tabs>
          <w:ind w:left="540" w:right="540"/>
          <w:jc w:val="center"/>
          <w:rPr>
            <w:rFonts w:ascii="Verdana" w:hAnsi="Verdana"/>
            <w:noProof/>
            <w:lang w:val="en-US"/>
          </w:rPr>
        </w:pPr>
        <w:r w:rsidRPr="000D3E47">
          <w:rPr>
            <w:rFonts w:ascii="Verdana" w:hAnsi="Verdana"/>
            <w:noProof/>
            <w:lang w:val="es-HN" w:eastAsia="es-HN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2370510</wp:posOffset>
                  </wp:positionH>
                  <wp:positionV relativeFrom="bottomMargin">
                    <wp:posOffset>186800</wp:posOffset>
                  </wp:positionV>
                  <wp:extent cx="551815" cy="238760"/>
                  <wp:effectExtent l="0" t="0" r="12700" b="27940"/>
                  <wp:wrapNone/>
                  <wp:docPr id="11" name="Corchetes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0D3E47" w:rsidRPr="00F964F2" w:rsidRDefault="000D3E47">
                              <w:pPr>
                                <w:jc w:val="center"/>
                                <w:rPr>
                                  <w:color w:val="4F81BD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964F2">
                                <w:rPr>
                                  <w:color w:val="4F81BD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fldChar w:fldCharType="begin"/>
                              </w:r>
                              <w:r w:rsidRPr="00F964F2">
                                <w:rPr>
                                  <w:color w:val="4F81BD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instrText>PAGE    \* MERGEFORMAT</w:instrText>
                              </w:r>
                              <w:r w:rsidRPr="00F964F2">
                                <w:rPr>
                                  <w:color w:val="4F81BD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fldChar w:fldCharType="separate"/>
                              </w:r>
                              <w:r w:rsidR="00360B04" w:rsidRPr="00360B04">
                                <w:rPr>
                                  <w:noProof/>
                                  <w:color w:val="4F81BD" w:themeColor="accent1"/>
                                  <w:lang w:val="es-E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  <w:r w:rsidRPr="00F964F2">
                                <w:rPr>
                                  <w:color w:val="4F81BD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11" o:spid="_x0000_s1027" type="#_x0000_t185" style="position:absolute;left:0;text-align:left;margin-left:186.65pt;margin-top:14.7pt;width:43.45pt;height:18.8pt;z-index:251660288;visibility:visible;mso-wrap-style:square;mso-width-percent:10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" strokecolor="#4579b8 [3044]">
                  <v:textbox inset=",0,,0">
                    <w:txbxContent>
                      <w:p w:rsidR="000D3E47" w:rsidRPr="00F964F2" w:rsidRDefault="000D3E47">
                        <w:pPr>
                          <w:jc w:val="center"/>
                          <w:rPr>
                            <w:color w:val="4F81BD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964F2">
                          <w:rPr>
                            <w:color w:val="4F81BD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fldChar w:fldCharType="begin"/>
                        </w:r>
                        <w:r w:rsidRPr="00F964F2">
                          <w:rPr>
                            <w:color w:val="4F81BD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instrText>PAGE    \* MERGEFORMAT</w:instrText>
                        </w:r>
                        <w:r w:rsidRPr="00F964F2">
                          <w:rPr>
                            <w:color w:val="4F81BD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fldChar w:fldCharType="separate"/>
                        </w:r>
                        <w:r w:rsidR="00360B04" w:rsidRPr="00360B04">
                          <w:rPr>
                            <w:noProof/>
                            <w:color w:val="4F81BD" w:themeColor="accent1"/>
                            <w:lang w:val="es-E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  <w:r w:rsidRPr="00F964F2">
                          <w:rPr>
                            <w:color w:val="4F81BD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0D3E47">
          <w:rPr>
            <w:rFonts w:ascii="Verdana" w:hAnsi="Verdana"/>
            <w:noProof/>
            <w:lang w:val="es-HN" w:eastAsia="es-H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38100" t="38100" r="63500" b="95250"/>
                  <wp:wrapNone/>
                  <wp:docPr id="10" name="Conector recto de flecha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2B7C6B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" strokecolor="#4f81bd [3204]" strokeweight="2pt">
                  <v:shadow on="t" color="black" opacity="24903f" origin=",.5" offset="0,.55556mm"/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41E0" w:rsidRDefault="002841E0">
      <w:r>
        <w:separator/>
      </w:r>
    </w:p>
  </w:footnote>
  <w:footnote w:type="continuationSeparator" w:id="0">
    <w:p w:rsidR="002841E0" w:rsidRDefault="002841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E2F" w:rsidRPr="00B3059B" w:rsidRDefault="002C49B1" w:rsidP="002D2E2F">
    <w:pPr>
      <w:pStyle w:val="Encabezado"/>
      <w:ind w:left="540"/>
      <w:rPr>
        <w:lang w:val="en-US"/>
      </w:rPr>
    </w:pPr>
    <w:r>
      <w:rPr>
        <w:noProof/>
        <w:lang w:val="es-HN" w:eastAsia="es-HN"/>
      </w:rPr>
      <w:drawing>
        <wp:anchor distT="0" distB="0" distL="114300" distR="114300" simplePos="0" relativeHeight="251662336" behindDoc="1" locked="0" layoutInCell="1" allowOverlap="1" wp14:anchorId="540EC64C" wp14:editId="55DA40F4">
          <wp:simplePos x="0" y="0"/>
          <wp:positionH relativeFrom="margin">
            <wp:posOffset>-1113086</wp:posOffset>
          </wp:positionH>
          <wp:positionV relativeFrom="paragraph">
            <wp:posOffset>-441342</wp:posOffset>
          </wp:positionV>
          <wp:extent cx="7579360" cy="856735"/>
          <wp:effectExtent l="0" t="0" r="2540" b="635"/>
          <wp:wrapNone/>
          <wp:docPr id="18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2437" cy="8582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63F5452"/>
    <w:multiLevelType w:val="hybridMultilevel"/>
    <w:tmpl w:val="1D1621AA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F530B"/>
    <w:multiLevelType w:val="hybridMultilevel"/>
    <w:tmpl w:val="838CFBBC"/>
    <w:lvl w:ilvl="0" w:tplc="6FCC3C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26F78"/>
    <w:multiLevelType w:val="hybridMultilevel"/>
    <w:tmpl w:val="359C0A1A"/>
    <w:lvl w:ilvl="0" w:tplc="480A0019">
      <w:start w:val="1"/>
      <w:numFmt w:val="lowerLetter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9F0DD2"/>
    <w:multiLevelType w:val="hybridMultilevel"/>
    <w:tmpl w:val="57D64848"/>
    <w:lvl w:ilvl="0" w:tplc="C7A834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800" w:hanging="360"/>
      </w:pPr>
    </w:lvl>
    <w:lvl w:ilvl="2" w:tplc="480A001B" w:tentative="1">
      <w:start w:val="1"/>
      <w:numFmt w:val="lowerRoman"/>
      <w:lvlText w:val="%3."/>
      <w:lvlJc w:val="right"/>
      <w:pPr>
        <w:ind w:left="2520" w:hanging="180"/>
      </w:pPr>
    </w:lvl>
    <w:lvl w:ilvl="3" w:tplc="480A000F" w:tentative="1">
      <w:start w:val="1"/>
      <w:numFmt w:val="decimal"/>
      <w:lvlText w:val="%4."/>
      <w:lvlJc w:val="left"/>
      <w:pPr>
        <w:ind w:left="3240" w:hanging="360"/>
      </w:pPr>
    </w:lvl>
    <w:lvl w:ilvl="4" w:tplc="480A0019" w:tentative="1">
      <w:start w:val="1"/>
      <w:numFmt w:val="lowerLetter"/>
      <w:lvlText w:val="%5."/>
      <w:lvlJc w:val="left"/>
      <w:pPr>
        <w:ind w:left="3960" w:hanging="360"/>
      </w:pPr>
    </w:lvl>
    <w:lvl w:ilvl="5" w:tplc="480A001B" w:tentative="1">
      <w:start w:val="1"/>
      <w:numFmt w:val="lowerRoman"/>
      <w:lvlText w:val="%6."/>
      <w:lvlJc w:val="right"/>
      <w:pPr>
        <w:ind w:left="4680" w:hanging="180"/>
      </w:pPr>
    </w:lvl>
    <w:lvl w:ilvl="6" w:tplc="480A000F" w:tentative="1">
      <w:start w:val="1"/>
      <w:numFmt w:val="decimal"/>
      <w:lvlText w:val="%7."/>
      <w:lvlJc w:val="left"/>
      <w:pPr>
        <w:ind w:left="5400" w:hanging="360"/>
      </w:pPr>
    </w:lvl>
    <w:lvl w:ilvl="7" w:tplc="480A0019" w:tentative="1">
      <w:start w:val="1"/>
      <w:numFmt w:val="lowerLetter"/>
      <w:lvlText w:val="%8."/>
      <w:lvlJc w:val="left"/>
      <w:pPr>
        <w:ind w:left="6120" w:hanging="360"/>
      </w:pPr>
    </w:lvl>
    <w:lvl w:ilvl="8" w:tplc="4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A112488"/>
    <w:multiLevelType w:val="hybridMultilevel"/>
    <w:tmpl w:val="3C10B274"/>
    <w:lvl w:ilvl="0" w:tplc="480A0011">
      <w:start w:val="1"/>
      <w:numFmt w:val="decimal"/>
      <w:lvlText w:val="%1)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BC7E1A"/>
    <w:multiLevelType w:val="hybridMultilevel"/>
    <w:tmpl w:val="0448994C"/>
    <w:lvl w:ilvl="0" w:tplc="480A0019">
      <w:start w:val="1"/>
      <w:numFmt w:val="lowerLetter"/>
      <w:lvlText w:val="%1."/>
      <w:lvlJc w:val="left"/>
      <w:pPr>
        <w:ind w:left="1440" w:hanging="360"/>
      </w:pPr>
    </w:lvl>
    <w:lvl w:ilvl="1" w:tplc="480A0019" w:tentative="1">
      <w:start w:val="1"/>
      <w:numFmt w:val="lowerLetter"/>
      <w:lvlText w:val="%2."/>
      <w:lvlJc w:val="left"/>
      <w:pPr>
        <w:ind w:left="2160" w:hanging="360"/>
      </w:pPr>
    </w:lvl>
    <w:lvl w:ilvl="2" w:tplc="480A001B" w:tentative="1">
      <w:start w:val="1"/>
      <w:numFmt w:val="lowerRoman"/>
      <w:lvlText w:val="%3."/>
      <w:lvlJc w:val="right"/>
      <w:pPr>
        <w:ind w:left="2880" w:hanging="180"/>
      </w:pPr>
    </w:lvl>
    <w:lvl w:ilvl="3" w:tplc="480A000F" w:tentative="1">
      <w:start w:val="1"/>
      <w:numFmt w:val="decimal"/>
      <w:lvlText w:val="%4."/>
      <w:lvlJc w:val="left"/>
      <w:pPr>
        <w:ind w:left="3600" w:hanging="360"/>
      </w:pPr>
    </w:lvl>
    <w:lvl w:ilvl="4" w:tplc="480A0019" w:tentative="1">
      <w:start w:val="1"/>
      <w:numFmt w:val="lowerLetter"/>
      <w:lvlText w:val="%5."/>
      <w:lvlJc w:val="left"/>
      <w:pPr>
        <w:ind w:left="4320" w:hanging="360"/>
      </w:pPr>
    </w:lvl>
    <w:lvl w:ilvl="5" w:tplc="480A001B" w:tentative="1">
      <w:start w:val="1"/>
      <w:numFmt w:val="lowerRoman"/>
      <w:lvlText w:val="%6."/>
      <w:lvlJc w:val="right"/>
      <w:pPr>
        <w:ind w:left="5040" w:hanging="180"/>
      </w:pPr>
    </w:lvl>
    <w:lvl w:ilvl="6" w:tplc="480A000F" w:tentative="1">
      <w:start w:val="1"/>
      <w:numFmt w:val="decimal"/>
      <w:lvlText w:val="%7."/>
      <w:lvlJc w:val="left"/>
      <w:pPr>
        <w:ind w:left="5760" w:hanging="360"/>
      </w:pPr>
    </w:lvl>
    <w:lvl w:ilvl="7" w:tplc="480A0019" w:tentative="1">
      <w:start w:val="1"/>
      <w:numFmt w:val="lowerLetter"/>
      <w:lvlText w:val="%8."/>
      <w:lvlJc w:val="left"/>
      <w:pPr>
        <w:ind w:left="6480" w:hanging="360"/>
      </w:pPr>
    </w:lvl>
    <w:lvl w:ilvl="8" w:tplc="4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13D36C7"/>
    <w:multiLevelType w:val="hybridMultilevel"/>
    <w:tmpl w:val="53EAAC98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86784B"/>
    <w:multiLevelType w:val="hybridMultilevel"/>
    <w:tmpl w:val="7F5A1A6C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5C00F1"/>
    <w:multiLevelType w:val="hybridMultilevel"/>
    <w:tmpl w:val="AEBCD66C"/>
    <w:lvl w:ilvl="0" w:tplc="C7A834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3E70C3"/>
    <w:multiLevelType w:val="hybridMultilevel"/>
    <w:tmpl w:val="D26CF466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F84879"/>
    <w:multiLevelType w:val="hybridMultilevel"/>
    <w:tmpl w:val="2A24FB8E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5C7CE1"/>
    <w:multiLevelType w:val="hybridMultilevel"/>
    <w:tmpl w:val="442A5B00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045BDF"/>
    <w:multiLevelType w:val="hybridMultilevel"/>
    <w:tmpl w:val="58D0849A"/>
    <w:lvl w:ilvl="0" w:tplc="4C5CC48A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140" w:hanging="360"/>
      </w:pPr>
    </w:lvl>
    <w:lvl w:ilvl="2" w:tplc="480A001B" w:tentative="1">
      <w:start w:val="1"/>
      <w:numFmt w:val="lowerRoman"/>
      <w:lvlText w:val="%3."/>
      <w:lvlJc w:val="right"/>
      <w:pPr>
        <w:ind w:left="1860" w:hanging="180"/>
      </w:pPr>
    </w:lvl>
    <w:lvl w:ilvl="3" w:tplc="480A000F" w:tentative="1">
      <w:start w:val="1"/>
      <w:numFmt w:val="decimal"/>
      <w:lvlText w:val="%4."/>
      <w:lvlJc w:val="left"/>
      <w:pPr>
        <w:ind w:left="2580" w:hanging="360"/>
      </w:pPr>
    </w:lvl>
    <w:lvl w:ilvl="4" w:tplc="480A0019" w:tentative="1">
      <w:start w:val="1"/>
      <w:numFmt w:val="lowerLetter"/>
      <w:lvlText w:val="%5."/>
      <w:lvlJc w:val="left"/>
      <w:pPr>
        <w:ind w:left="3300" w:hanging="360"/>
      </w:pPr>
    </w:lvl>
    <w:lvl w:ilvl="5" w:tplc="480A001B" w:tentative="1">
      <w:start w:val="1"/>
      <w:numFmt w:val="lowerRoman"/>
      <w:lvlText w:val="%6."/>
      <w:lvlJc w:val="right"/>
      <w:pPr>
        <w:ind w:left="4020" w:hanging="180"/>
      </w:pPr>
    </w:lvl>
    <w:lvl w:ilvl="6" w:tplc="480A000F" w:tentative="1">
      <w:start w:val="1"/>
      <w:numFmt w:val="decimal"/>
      <w:lvlText w:val="%7."/>
      <w:lvlJc w:val="left"/>
      <w:pPr>
        <w:ind w:left="4740" w:hanging="360"/>
      </w:pPr>
    </w:lvl>
    <w:lvl w:ilvl="7" w:tplc="480A0019" w:tentative="1">
      <w:start w:val="1"/>
      <w:numFmt w:val="lowerLetter"/>
      <w:lvlText w:val="%8."/>
      <w:lvlJc w:val="left"/>
      <w:pPr>
        <w:ind w:left="5460" w:hanging="360"/>
      </w:pPr>
    </w:lvl>
    <w:lvl w:ilvl="8" w:tplc="4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>
    <w:nsid w:val="77246BD4"/>
    <w:multiLevelType w:val="hybridMultilevel"/>
    <w:tmpl w:val="C95C4C6C"/>
    <w:lvl w:ilvl="0" w:tplc="480A000F">
      <w:start w:val="1"/>
      <w:numFmt w:val="decimal"/>
      <w:lvlText w:val="%1."/>
      <w:lvlJc w:val="left"/>
      <w:pPr>
        <w:ind w:left="1500" w:hanging="360"/>
      </w:pPr>
    </w:lvl>
    <w:lvl w:ilvl="1" w:tplc="480A0019" w:tentative="1">
      <w:start w:val="1"/>
      <w:numFmt w:val="lowerLetter"/>
      <w:lvlText w:val="%2."/>
      <w:lvlJc w:val="left"/>
      <w:pPr>
        <w:ind w:left="2220" w:hanging="360"/>
      </w:pPr>
    </w:lvl>
    <w:lvl w:ilvl="2" w:tplc="480A001B" w:tentative="1">
      <w:start w:val="1"/>
      <w:numFmt w:val="lowerRoman"/>
      <w:lvlText w:val="%3."/>
      <w:lvlJc w:val="right"/>
      <w:pPr>
        <w:ind w:left="2940" w:hanging="180"/>
      </w:pPr>
    </w:lvl>
    <w:lvl w:ilvl="3" w:tplc="480A000F" w:tentative="1">
      <w:start w:val="1"/>
      <w:numFmt w:val="decimal"/>
      <w:lvlText w:val="%4."/>
      <w:lvlJc w:val="left"/>
      <w:pPr>
        <w:ind w:left="3660" w:hanging="360"/>
      </w:pPr>
    </w:lvl>
    <w:lvl w:ilvl="4" w:tplc="480A0019" w:tentative="1">
      <w:start w:val="1"/>
      <w:numFmt w:val="lowerLetter"/>
      <w:lvlText w:val="%5."/>
      <w:lvlJc w:val="left"/>
      <w:pPr>
        <w:ind w:left="4380" w:hanging="360"/>
      </w:pPr>
    </w:lvl>
    <w:lvl w:ilvl="5" w:tplc="480A001B" w:tentative="1">
      <w:start w:val="1"/>
      <w:numFmt w:val="lowerRoman"/>
      <w:lvlText w:val="%6."/>
      <w:lvlJc w:val="right"/>
      <w:pPr>
        <w:ind w:left="5100" w:hanging="180"/>
      </w:pPr>
    </w:lvl>
    <w:lvl w:ilvl="6" w:tplc="480A000F" w:tentative="1">
      <w:start w:val="1"/>
      <w:numFmt w:val="decimal"/>
      <w:lvlText w:val="%7."/>
      <w:lvlJc w:val="left"/>
      <w:pPr>
        <w:ind w:left="5820" w:hanging="360"/>
      </w:pPr>
    </w:lvl>
    <w:lvl w:ilvl="7" w:tplc="480A0019" w:tentative="1">
      <w:start w:val="1"/>
      <w:numFmt w:val="lowerLetter"/>
      <w:lvlText w:val="%8."/>
      <w:lvlJc w:val="left"/>
      <w:pPr>
        <w:ind w:left="6540" w:hanging="360"/>
      </w:pPr>
    </w:lvl>
    <w:lvl w:ilvl="8" w:tplc="48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>
    <w:nsid w:val="780C394C"/>
    <w:multiLevelType w:val="hybridMultilevel"/>
    <w:tmpl w:val="95AA3448"/>
    <w:lvl w:ilvl="0" w:tplc="480A0017">
      <w:start w:val="1"/>
      <w:numFmt w:val="lowerLetter"/>
      <w:lvlText w:val="%1)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3"/>
  </w:num>
  <w:num w:numId="5">
    <w:abstractNumId w:val="13"/>
  </w:num>
  <w:num w:numId="6">
    <w:abstractNumId w:val="4"/>
  </w:num>
  <w:num w:numId="7">
    <w:abstractNumId w:val="9"/>
  </w:num>
  <w:num w:numId="8">
    <w:abstractNumId w:val="8"/>
  </w:num>
  <w:num w:numId="9">
    <w:abstractNumId w:val="15"/>
  </w:num>
  <w:num w:numId="10">
    <w:abstractNumId w:val="6"/>
  </w:num>
  <w:num w:numId="11">
    <w:abstractNumId w:val="11"/>
  </w:num>
  <w:num w:numId="12">
    <w:abstractNumId w:val="2"/>
  </w:num>
  <w:num w:numId="13">
    <w:abstractNumId w:val="1"/>
  </w:num>
  <w:num w:numId="14">
    <w:abstractNumId w:val="5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8EA"/>
    <w:rsid w:val="000370B6"/>
    <w:rsid w:val="00040607"/>
    <w:rsid w:val="00054B70"/>
    <w:rsid w:val="00063BC8"/>
    <w:rsid w:val="00071781"/>
    <w:rsid w:val="00077214"/>
    <w:rsid w:val="000A0B9C"/>
    <w:rsid w:val="000A197E"/>
    <w:rsid w:val="000A4495"/>
    <w:rsid w:val="000D3E47"/>
    <w:rsid w:val="000E342D"/>
    <w:rsid w:val="000E3C8D"/>
    <w:rsid w:val="000F2C46"/>
    <w:rsid w:val="001129BB"/>
    <w:rsid w:val="00124BC3"/>
    <w:rsid w:val="001251B9"/>
    <w:rsid w:val="00170756"/>
    <w:rsid w:val="0017499B"/>
    <w:rsid w:val="00176DC5"/>
    <w:rsid w:val="00182F69"/>
    <w:rsid w:val="00195032"/>
    <w:rsid w:val="001A0ADC"/>
    <w:rsid w:val="001A17BC"/>
    <w:rsid w:val="001A40BD"/>
    <w:rsid w:val="001A75CE"/>
    <w:rsid w:val="001B21F6"/>
    <w:rsid w:val="001C5A45"/>
    <w:rsid w:val="001D64EC"/>
    <w:rsid w:val="001E598E"/>
    <w:rsid w:val="001E7438"/>
    <w:rsid w:val="001F5C9E"/>
    <w:rsid w:val="00200B1B"/>
    <w:rsid w:val="00212CE3"/>
    <w:rsid w:val="00215136"/>
    <w:rsid w:val="00217BE0"/>
    <w:rsid w:val="002655BC"/>
    <w:rsid w:val="00267BAB"/>
    <w:rsid w:val="002772FB"/>
    <w:rsid w:val="00277793"/>
    <w:rsid w:val="00277ADB"/>
    <w:rsid w:val="002841E0"/>
    <w:rsid w:val="002942E9"/>
    <w:rsid w:val="002947A1"/>
    <w:rsid w:val="00294D92"/>
    <w:rsid w:val="002A53D1"/>
    <w:rsid w:val="002B2992"/>
    <w:rsid w:val="002C1558"/>
    <w:rsid w:val="002C1F3D"/>
    <w:rsid w:val="002C49B1"/>
    <w:rsid w:val="002D129F"/>
    <w:rsid w:val="002D2E2F"/>
    <w:rsid w:val="002E0121"/>
    <w:rsid w:val="002E1ACF"/>
    <w:rsid w:val="002E2D17"/>
    <w:rsid w:val="002E74C6"/>
    <w:rsid w:val="002F5603"/>
    <w:rsid w:val="0030098E"/>
    <w:rsid w:val="00301158"/>
    <w:rsid w:val="00301532"/>
    <w:rsid w:val="00335CDE"/>
    <w:rsid w:val="0036061E"/>
    <w:rsid w:val="00360B04"/>
    <w:rsid w:val="003628EE"/>
    <w:rsid w:val="00380D52"/>
    <w:rsid w:val="003916FD"/>
    <w:rsid w:val="00396B16"/>
    <w:rsid w:val="003A1CB3"/>
    <w:rsid w:val="003E7391"/>
    <w:rsid w:val="003F0D1D"/>
    <w:rsid w:val="003F10AB"/>
    <w:rsid w:val="003F320B"/>
    <w:rsid w:val="00402F8F"/>
    <w:rsid w:val="0041529B"/>
    <w:rsid w:val="00426A01"/>
    <w:rsid w:val="00432F70"/>
    <w:rsid w:val="00434D85"/>
    <w:rsid w:val="004358E4"/>
    <w:rsid w:val="004400AA"/>
    <w:rsid w:val="004440B3"/>
    <w:rsid w:val="00444BFA"/>
    <w:rsid w:val="00455F00"/>
    <w:rsid w:val="0046048B"/>
    <w:rsid w:val="00465632"/>
    <w:rsid w:val="004658B6"/>
    <w:rsid w:val="00471EEF"/>
    <w:rsid w:val="004A1BF1"/>
    <w:rsid w:val="004A61C2"/>
    <w:rsid w:val="004A73BF"/>
    <w:rsid w:val="004C0013"/>
    <w:rsid w:val="004C1067"/>
    <w:rsid w:val="004C1B2A"/>
    <w:rsid w:val="004C1E15"/>
    <w:rsid w:val="004C57D8"/>
    <w:rsid w:val="004C5B54"/>
    <w:rsid w:val="004D7091"/>
    <w:rsid w:val="004F6FD5"/>
    <w:rsid w:val="005054D2"/>
    <w:rsid w:val="00526E4B"/>
    <w:rsid w:val="005523AA"/>
    <w:rsid w:val="0055421A"/>
    <w:rsid w:val="00554453"/>
    <w:rsid w:val="00576B6C"/>
    <w:rsid w:val="00577427"/>
    <w:rsid w:val="00587CE5"/>
    <w:rsid w:val="00597E6A"/>
    <w:rsid w:val="005B1432"/>
    <w:rsid w:val="005C7E54"/>
    <w:rsid w:val="005D4FED"/>
    <w:rsid w:val="005D5995"/>
    <w:rsid w:val="005E112C"/>
    <w:rsid w:val="006065C7"/>
    <w:rsid w:val="00613870"/>
    <w:rsid w:val="00620AD1"/>
    <w:rsid w:val="0063489E"/>
    <w:rsid w:val="0063577D"/>
    <w:rsid w:val="0065314E"/>
    <w:rsid w:val="00664743"/>
    <w:rsid w:val="0067059F"/>
    <w:rsid w:val="00674753"/>
    <w:rsid w:val="006828EA"/>
    <w:rsid w:val="0069705A"/>
    <w:rsid w:val="006A5628"/>
    <w:rsid w:val="006A72F2"/>
    <w:rsid w:val="006B053E"/>
    <w:rsid w:val="006B47A8"/>
    <w:rsid w:val="006B5B68"/>
    <w:rsid w:val="006F59D4"/>
    <w:rsid w:val="00701EE9"/>
    <w:rsid w:val="0070224C"/>
    <w:rsid w:val="00702BB6"/>
    <w:rsid w:val="007046A6"/>
    <w:rsid w:val="00730CE8"/>
    <w:rsid w:val="00741A8F"/>
    <w:rsid w:val="007506EE"/>
    <w:rsid w:val="007508E2"/>
    <w:rsid w:val="00752C71"/>
    <w:rsid w:val="00765746"/>
    <w:rsid w:val="00785EF6"/>
    <w:rsid w:val="00786F87"/>
    <w:rsid w:val="007A495B"/>
    <w:rsid w:val="007B3D35"/>
    <w:rsid w:val="007B793A"/>
    <w:rsid w:val="007C278D"/>
    <w:rsid w:val="007C71D1"/>
    <w:rsid w:val="007D03D9"/>
    <w:rsid w:val="007D0668"/>
    <w:rsid w:val="007D30F8"/>
    <w:rsid w:val="007D465E"/>
    <w:rsid w:val="007D5AC1"/>
    <w:rsid w:val="0081181E"/>
    <w:rsid w:val="0081508B"/>
    <w:rsid w:val="00815DCC"/>
    <w:rsid w:val="0082708D"/>
    <w:rsid w:val="0086678C"/>
    <w:rsid w:val="00881CF2"/>
    <w:rsid w:val="008868CC"/>
    <w:rsid w:val="00892EFF"/>
    <w:rsid w:val="008B45C5"/>
    <w:rsid w:val="008C6302"/>
    <w:rsid w:val="008D5AE9"/>
    <w:rsid w:val="008E07A9"/>
    <w:rsid w:val="008F1D54"/>
    <w:rsid w:val="008F3A67"/>
    <w:rsid w:val="008F7978"/>
    <w:rsid w:val="00907183"/>
    <w:rsid w:val="009106BB"/>
    <w:rsid w:val="00911927"/>
    <w:rsid w:val="00916CC1"/>
    <w:rsid w:val="009172F3"/>
    <w:rsid w:val="00924AC8"/>
    <w:rsid w:val="00926DCC"/>
    <w:rsid w:val="0093182B"/>
    <w:rsid w:val="00946C06"/>
    <w:rsid w:val="00961B47"/>
    <w:rsid w:val="00967676"/>
    <w:rsid w:val="0098677E"/>
    <w:rsid w:val="009A01B2"/>
    <w:rsid w:val="009C208C"/>
    <w:rsid w:val="009C5C71"/>
    <w:rsid w:val="009D4F23"/>
    <w:rsid w:val="009E3D01"/>
    <w:rsid w:val="00A0349F"/>
    <w:rsid w:val="00A10469"/>
    <w:rsid w:val="00A14358"/>
    <w:rsid w:val="00A211C7"/>
    <w:rsid w:val="00A3454F"/>
    <w:rsid w:val="00A373E2"/>
    <w:rsid w:val="00A37A2D"/>
    <w:rsid w:val="00A37E8F"/>
    <w:rsid w:val="00A41379"/>
    <w:rsid w:val="00A4746B"/>
    <w:rsid w:val="00A5711D"/>
    <w:rsid w:val="00A614C0"/>
    <w:rsid w:val="00A67ABF"/>
    <w:rsid w:val="00A80198"/>
    <w:rsid w:val="00A81056"/>
    <w:rsid w:val="00A868A8"/>
    <w:rsid w:val="00AA3E31"/>
    <w:rsid w:val="00AB5DA2"/>
    <w:rsid w:val="00B0692E"/>
    <w:rsid w:val="00B1419A"/>
    <w:rsid w:val="00B3059B"/>
    <w:rsid w:val="00B30918"/>
    <w:rsid w:val="00B31C91"/>
    <w:rsid w:val="00B4306F"/>
    <w:rsid w:val="00B55C59"/>
    <w:rsid w:val="00B610AE"/>
    <w:rsid w:val="00B62F80"/>
    <w:rsid w:val="00B715ED"/>
    <w:rsid w:val="00B76EE3"/>
    <w:rsid w:val="00B838B0"/>
    <w:rsid w:val="00B900D8"/>
    <w:rsid w:val="00BB3744"/>
    <w:rsid w:val="00BC6506"/>
    <w:rsid w:val="00BD1D30"/>
    <w:rsid w:val="00BD2D61"/>
    <w:rsid w:val="00BD470D"/>
    <w:rsid w:val="00BE34C5"/>
    <w:rsid w:val="00C00520"/>
    <w:rsid w:val="00C17A92"/>
    <w:rsid w:val="00C31C2F"/>
    <w:rsid w:val="00C36C8E"/>
    <w:rsid w:val="00C40F6E"/>
    <w:rsid w:val="00C52DE7"/>
    <w:rsid w:val="00C5733B"/>
    <w:rsid w:val="00C61A61"/>
    <w:rsid w:val="00C836EF"/>
    <w:rsid w:val="00C85598"/>
    <w:rsid w:val="00C875D7"/>
    <w:rsid w:val="00C9075B"/>
    <w:rsid w:val="00CA08F0"/>
    <w:rsid w:val="00CA39BC"/>
    <w:rsid w:val="00CC60F6"/>
    <w:rsid w:val="00CD576B"/>
    <w:rsid w:val="00CF0E48"/>
    <w:rsid w:val="00CF5D5E"/>
    <w:rsid w:val="00D111EB"/>
    <w:rsid w:val="00D278F8"/>
    <w:rsid w:val="00D348CE"/>
    <w:rsid w:val="00D426DE"/>
    <w:rsid w:val="00D445E4"/>
    <w:rsid w:val="00D4764A"/>
    <w:rsid w:val="00D670A5"/>
    <w:rsid w:val="00D679EB"/>
    <w:rsid w:val="00D77799"/>
    <w:rsid w:val="00D94BB2"/>
    <w:rsid w:val="00DA23DA"/>
    <w:rsid w:val="00DB50EE"/>
    <w:rsid w:val="00DD0201"/>
    <w:rsid w:val="00DD7C7E"/>
    <w:rsid w:val="00DE5A67"/>
    <w:rsid w:val="00DE6E4B"/>
    <w:rsid w:val="00DF3C47"/>
    <w:rsid w:val="00DF4A2E"/>
    <w:rsid w:val="00DF721D"/>
    <w:rsid w:val="00E3371B"/>
    <w:rsid w:val="00E5098A"/>
    <w:rsid w:val="00E5266E"/>
    <w:rsid w:val="00E55666"/>
    <w:rsid w:val="00E55BDB"/>
    <w:rsid w:val="00E56514"/>
    <w:rsid w:val="00E701FF"/>
    <w:rsid w:val="00EA1065"/>
    <w:rsid w:val="00EA3C79"/>
    <w:rsid w:val="00EB79F0"/>
    <w:rsid w:val="00EC2060"/>
    <w:rsid w:val="00EC6746"/>
    <w:rsid w:val="00ED37C3"/>
    <w:rsid w:val="00ED3A09"/>
    <w:rsid w:val="00F0441F"/>
    <w:rsid w:val="00F1727F"/>
    <w:rsid w:val="00F2536C"/>
    <w:rsid w:val="00F26DDD"/>
    <w:rsid w:val="00F406CE"/>
    <w:rsid w:val="00F44468"/>
    <w:rsid w:val="00F61EDF"/>
    <w:rsid w:val="00F63F07"/>
    <w:rsid w:val="00F7305A"/>
    <w:rsid w:val="00F731CA"/>
    <w:rsid w:val="00F753DD"/>
    <w:rsid w:val="00F93570"/>
    <w:rsid w:val="00F964F2"/>
    <w:rsid w:val="00F97A2B"/>
    <w:rsid w:val="00FB435D"/>
    <w:rsid w:val="00FB4636"/>
    <w:rsid w:val="00FC0197"/>
    <w:rsid w:val="00FE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860F28B3-9059-4360-9832-D760ACBAC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E47"/>
    <w:pPr>
      <w:spacing w:line="360" w:lineRule="auto"/>
    </w:pPr>
    <w:rPr>
      <w:rFonts w:ascii="Arial" w:hAnsi="Arial"/>
      <w:sz w:val="24"/>
      <w:szCs w:val="24"/>
      <w:lang w:val="uk-UA" w:eastAsia="ko-KR"/>
    </w:rPr>
  </w:style>
  <w:style w:type="paragraph" w:styleId="Ttulo1">
    <w:name w:val="heading 1"/>
    <w:basedOn w:val="Normal"/>
    <w:next w:val="Normal"/>
    <w:qFormat/>
    <w:rsid w:val="002C1558"/>
    <w:pPr>
      <w:keepNext/>
      <w:spacing w:before="240" w:after="60"/>
      <w:outlineLvl w:val="0"/>
    </w:pPr>
    <w:rPr>
      <w:rFonts w:cs="Arial"/>
      <w:b/>
      <w:bCs/>
      <w:kern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526E4B"/>
    <w:rPr>
      <w:rFonts w:ascii="Verdana" w:hAnsi="Verdana"/>
      <w:color w:val="333333"/>
      <w:sz w:val="26"/>
      <w:szCs w:val="26"/>
    </w:rPr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DD0201"/>
    <w:pPr>
      <w:jc w:val="both"/>
    </w:pPr>
    <w:rPr>
      <w:rFonts w:ascii="Verdana" w:hAnsi="Verdana" w:cs="Arial"/>
      <w:sz w:val="28"/>
      <w:szCs w:val="24"/>
      <w:lang w:val="uk-UA" w:eastAsia="ko-KR"/>
    </w:rPr>
  </w:style>
  <w:style w:type="character" w:styleId="Hipervnculo">
    <w:name w:val="Hyperlink"/>
    <w:basedOn w:val="Fuentedeprrafopredeter"/>
    <w:uiPriority w:val="99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D111EB"/>
    <w:pPr>
      <w:jc w:val="center"/>
    </w:pPr>
    <w:rPr>
      <w:rFonts w:ascii="Calibri" w:hAnsi="Calibri"/>
      <w:color w:val="4C5A75"/>
      <w:sz w:val="60"/>
      <w:szCs w:val="56"/>
      <w:lang w:val="en-US"/>
    </w:rPr>
  </w:style>
  <w:style w:type="paragraph" w:customStyle="1" w:styleId="Mysubhead">
    <w:name w:val="My subhead"/>
    <w:basedOn w:val="MyHeadtitle"/>
    <w:rsid w:val="00D111EB"/>
    <w:pPr>
      <w:jc w:val="left"/>
    </w:pPr>
    <w:rPr>
      <w:b w:val="0"/>
      <w:sz w:val="56"/>
    </w:rPr>
  </w:style>
  <w:style w:type="character" w:styleId="Nmerodepgina">
    <w:name w:val="page number"/>
    <w:basedOn w:val="Fuentedeprrafopredeter"/>
    <w:rsid w:val="00F0441F"/>
  </w:style>
  <w:style w:type="paragraph" w:customStyle="1" w:styleId="Style1">
    <w:name w:val="Style1"/>
    <w:basedOn w:val="MyHeadtitle"/>
    <w:rsid w:val="00D111EB"/>
    <w:pPr>
      <w:jc w:val="left"/>
    </w:pPr>
    <w:rPr>
      <w:b w:val="0"/>
      <w:sz w:val="160"/>
      <w:szCs w:val="160"/>
    </w:rPr>
  </w:style>
  <w:style w:type="paragraph" w:styleId="Prrafodelista">
    <w:name w:val="List Paragraph"/>
    <w:basedOn w:val="Normal"/>
    <w:uiPriority w:val="34"/>
    <w:qFormat/>
    <w:rsid w:val="001E7438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AA3E31"/>
    <w:rPr>
      <w:sz w:val="24"/>
      <w:szCs w:val="24"/>
      <w:lang w:val="uk-UA" w:eastAsia="ko-KR"/>
    </w:rPr>
  </w:style>
  <w:style w:type="character" w:styleId="nfasis">
    <w:name w:val="Emphasis"/>
    <w:basedOn w:val="Fuentedeprrafopredeter"/>
    <w:qFormat/>
    <w:rsid w:val="00D94BB2"/>
    <w:rPr>
      <w:rFonts w:ascii="Arial" w:hAnsi="Arial"/>
      <w:i w:val="0"/>
      <w:iCs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2C1558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val="es-HN"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2C1558"/>
    <w:pPr>
      <w:spacing w:after="100"/>
    </w:pPr>
  </w:style>
  <w:style w:type="table" w:styleId="Tablaconcuadrcula">
    <w:name w:val="Table Grid"/>
    <w:basedOn w:val="Tablanormal"/>
    <w:rsid w:val="00176D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5">
    <w:name w:val="Grid Table 4 Accent 5"/>
    <w:basedOn w:val="Tablanormal"/>
    <w:uiPriority w:val="49"/>
    <w:rsid w:val="00D679EB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wilson.villanueva@uth.h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Jonathan\template-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81552-1C7D-434E-BD44-2940F1E12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template-word.dotx</Template>
  <TotalTime>633</TotalTime>
  <Pages>2</Pages>
  <Words>107</Words>
  <Characters>591</Characters>
  <Application>Microsoft Office Word</Application>
  <DocSecurity>0</DocSecurity>
  <Lines>4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PowerPoint Template</vt:lpstr>
      <vt:lpstr>PowerPoint Template</vt:lpstr>
      <vt:lpstr>PowerPoint Template</vt:lpstr>
    </vt:vector>
  </TitlesOfParts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User</dc:creator>
  <cp:lastModifiedBy>User</cp:lastModifiedBy>
  <cp:revision>18</cp:revision>
  <dcterms:created xsi:type="dcterms:W3CDTF">2021-09-24T01:38:00Z</dcterms:created>
  <dcterms:modified xsi:type="dcterms:W3CDTF">2021-11-16T17:41:00Z</dcterms:modified>
</cp:coreProperties>
</file>